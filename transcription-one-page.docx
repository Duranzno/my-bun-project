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88A9F">
      <w:bookmarkStart w:id="0" w:name="_Hlk127876322"/>
      <w:r>
        <w:tab/>
      </w:r>
      <w:r>
        <w:tab/>
      </w:r>
      <w:r>
        <w:t>THE REPORTER:  We are on the record.  Today's date is July 29th, 2025, and the time is 10:04 a.m. Central Standard Time.  This is the deposition of Brent Munyon taken under Schann Bratton v. Jasper Ogbonna and Jasper &amp; Williams Transportation, LLC, under cause number 2024-70298.</w:t>
      </w:r>
    </w:p>
    <w:p w14:paraId="597F1E89">
      <w:r>
        <w:tab/>
      </w:r>
      <w:r>
        <w:tab/>
      </w:r>
      <w:r>
        <w:t>My name is Alba Villalta, a certified notary public for the State of Texas.  My commission number is 132377088.  I am administering this oath from Killeen, Bell County, Texas.  And the witness is located in College Station, Brazos County, Texas.</w:t>
      </w:r>
    </w:p>
    <w:p w14:paraId="1CE33422">
      <w:r>
        <w:tab/>
      </w:r>
      <w:r>
        <w:tab/>
      </w:r>
      <w:r>
        <w:t>Counsel, please state your appearances and locations, county, and state for the record, beginning with the noticing attorney.</w:t>
      </w:r>
    </w:p>
    <w:p w14:paraId="7791DD47">
      <w:r>
        <w:tab/>
      </w:r>
      <w:r>
        <w:tab/>
      </w:r>
      <w:r>
        <w:t>MR. SACKS:  David Sacks on behalf of the plaintiff.  I'm at my office in Houston, Texas, which is in Harris County.</w:t>
      </w:r>
    </w:p>
    <w:p w14:paraId="317A426C">
      <w:r>
        <w:tab/>
      </w:r>
      <w:r>
        <w:tab/>
      </w:r>
      <w:r>
        <w:t>MS. LEE:  Jennifer Lee on behalf of the defendants, along with Jason Intlehouse at our offices here in Dallas, Texas, Dallas County.</w:t>
      </w:r>
    </w:p>
    <w:p w14:paraId="0D782EE0">
      <w:pPr>
        <w:rPr>
          <w:rFonts w:hint="default"/>
          <w:lang w:val="en-US"/>
        </w:rPr>
      </w:pPr>
      <w:r>
        <w:rPr>
          <w:rFonts w:hint="default"/>
          <w:lang w:val="en-US"/>
        </w:rPr>
        <w:t>alejandro</w:t>
      </w:r>
    </w:p>
    <w:p w14:paraId="564ACCD2">
      <w:pPr>
        <w:rPr>
          <w:rFonts w:hint="default"/>
          <w:lang w:val="en-US"/>
        </w:rPr>
      </w:pPr>
      <w:r>
        <w:rPr>
          <w:rFonts w:hint="default"/>
          <w:lang w:val="en-US"/>
        </w:rPr>
        <w:t>alejandro</w:t>
      </w:r>
    </w:p>
    <w:p w14:paraId="726F202A">
      <w:pPr>
        <w:rPr>
          <w:rFonts w:hint="default"/>
          <w:lang w:val="en-US"/>
        </w:rPr>
      </w:pPr>
      <w:r>
        <w:rPr>
          <w:rFonts w:hint="default"/>
          <w:lang w:val="en-US"/>
        </w:rPr>
        <w:t>alejandro</w:t>
      </w:r>
    </w:p>
    <w:p w14:paraId="0EE34AB5">
      <w:r>
        <w:rPr>
          <w:rFonts w:hint="default"/>
          <w:lang w:val="en-US"/>
        </w:rPr>
        <w:t>alejandro</w:t>
      </w:r>
      <w:bookmarkEnd w:id="0"/>
    </w:p>
    <w:p w14:paraId="63615594">
      <w:pPr>
        <w:rPr>
          <w:rFonts w:hint="default"/>
          <w:lang w:val="en-US"/>
        </w:rPr>
      </w:pPr>
      <w:r>
        <w:rPr>
          <w:rFonts w:hint="default"/>
          <w:lang w:val="en-US"/>
        </w:rPr>
        <w:t>ale</w:t>
      </w:r>
    </w:p>
    <w:sectPr>
      <w:headerReference r:id="rId5" w:type="default"/>
      <w:footerReference r:id="rId6" w:type="default"/>
      <w:type w:val="continuous"/>
      <w:pgSz w:w="12240" w:h="15840"/>
      <w:pgMar w:top="907" w:right="1800" w:bottom="1440" w:left="2347" w:header="432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5BE78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94C80">
    <w:pPr>
      <w:pStyle w:val="9"/>
      <w:tabs>
        <w:tab w:val="clear" w:pos="4680"/>
        <w:tab w:val="clear" w:pos="9360"/>
      </w:tabs>
      <w:jc w:val="right"/>
    </w:pPr>
    <w:bookmarkStart w:id="1" w:name="_GoBack"/>
    <w:bookmarkEnd w:id="1"/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F7"/>
    <w:rsid w:val="00004166"/>
    <w:rsid w:val="0000424E"/>
    <w:rsid w:val="000063DD"/>
    <w:rsid w:val="000126F2"/>
    <w:rsid w:val="00013E4F"/>
    <w:rsid w:val="000179C1"/>
    <w:rsid w:val="00022A05"/>
    <w:rsid w:val="000259D1"/>
    <w:rsid w:val="00027AA0"/>
    <w:rsid w:val="00032F71"/>
    <w:rsid w:val="000501B9"/>
    <w:rsid w:val="0005089B"/>
    <w:rsid w:val="00054E0A"/>
    <w:rsid w:val="000641CE"/>
    <w:rsid w:val="00067622"/>
    <w:rsid w:val="00077DE5"/>
    <w:rsid w:val="00081AF3"/>
    <w:rsid w:val="00084AE7"/>
    <w:rsid w:val="000913EE"/>
    <w:rsid w:val="000920B2"/>
    <w:rsid w:val="000B377E"/>
    <w:rsid w:val="000D3886"/>
    <w:rsid w:val="000E153F"/>
    <w:rsid w:val="000E66EB"/>
    <w:rsid w:val="000F369C"/>
    <w:rsid w:val="000F38CF"/>
    <w:rsid w:val="001003B0"/>
    <w:rsid w:val="00102F7B"/>
    <w:rsid w:val="00103D1C"/>
    <w:rsid w:val="00111755"/>
    <w:rsid w:val="00114318"/>
    <w:rsid w:val="00116FE2"/>
    <w:rsid w:val="001222AF"/>
    <w:rsid w:val="001231A7"/>
    <w:rsid w:val="00152148"/>
    <w:rsid w:val="0015698F"/>
    <w:rsid w:val="0016648C"/>
    <w:rsid w:val="00173283"/>
    <w:rsid w:val="00176505"/>
    <w:rsid w:val="00176949"/>
    <w:rsid w:val="00177C4C"/>
    <w:rsid w:val="00184153"/>
    <w:rsid w:val="001915E4"/>
    <w:rsid w:val="001A0F3C"/>
    <w:rsid w:val="001A176F"/>
    <w:rsid w:val="001A2337"/>
    <w:rsid w:val="001D0A16"/>
    <w:rsid w:val="001D0AB7"/>
    <w:rsid w:val="001D16AA"/>
    <w:rsid w:val="001D5565"/>
    <w:rsid w:val="001D5F79"/>
    <w:rsid w:val="001E0B0A"/>
    <w:rsid w:val="001E157C"/>
    <w:rsid w:val="00201200"/>
    <w:rsid w:val="00204E55"/>
    <w:rsid w:val="002074FF"/>
    <w:rsid w:val="00207DCD"/>
    <w:rsid w:val="00211D88"/>
    <w:rsid w:val="00212C63"/>
    <w:rsid w:val="0022358A"/>
    <w:rsid w:val="00224ED0"/>
    <w:rsid w:val="0023019B"/>
    <w:rsid w:val="002314BD"/>
    <w:rsid w:val="00235A38"/>
    <w:rsid w:val="00242EB3"/>
    <w:rsid w:val="00243D47"/>
    <w:rsid w:val="00246F2A"/>
    <w:rsid w:val="00250691"/>
    <w:rsid w:val="00251384"/>
    <w:rsid w:val="00251E46"/>
    <w:rsid w:val="00254401"/>
    <w:rsid w:val="00255DD9"/>
    <w:rsid w:val="00262BD0"/>
    <w:rsid w:val="00266FE7"/>
    <w:rsid w:val="00275BED"/>
    <w:rsid w:val="00284D8A"/>
    <w:rsid w:val="002853E0"/>
    <w:rsid w:val="00290D08"/>
    <w:rsid w:val="0029297D"/>
    <w:rsid w:val="00292CF7"/>
    <w:rsid w:val="00296F51"/>
    <w:rsid w:val="002A051B"/>
    <w:rsid w:val="002A34FC"/>
    <w:rsid w:val="002A5140"/>
    <w:rsid w:val="002A5630"/>
    <w:rsid w:val="002A6D8B"/>
    <w:rsid w:val="002B3260"/>
    <w:rsid w:val="002C4392"/>
    <w:rsid w:val="002D0AC6"/>
    <w:rsid w:val="002D1420"/>
    <w:rsid w:val="002E039E"/>
    <w:rsid w:val="002E04F6"/>
    <w:rsid w:val="002F02CB"/>
    <w:rsid w:val="002F58F6"/>
    <w:rsid w:val="002F62CE"/>
    <w:rsid w:val="00307A01"/>
    <w:rsid w:val="0031156E"/>
    <w:rsid w:val="0032053F"/>
    <w:rsid w:val="00321CD0"/>
    <w:rsid w:val="00323035"/>
    <w:rsid w:val="00323672"/>
    <w:rsid w:val="00323F7C"/>
    <w:rsid w:val="00325CEE"/>
    <w:rsid w:val="003332D5"/>
    <w:rsid w:val="003345B2"/>
    <w:rsid w:val="003377DF"/>
    <w:rsid w:val="00342401"/>
    <w:rsid w:val="00353FCB"/>
    <w:rsid w:val="00354D37"/>
    <w:rsid w:val="00356342"/>
    <w:rsid w:val="00360AE1"/>
    <w:rsid w:val="0036504B"/>
    <w:rsid w:val="00371319"/>
    <w:rsid w:val="00371621"/>
    <w:rsid w:val="00373457"/>
    <w:rsid w:val="00373F29"/>
    <w:rsid w:val="003762CF"/>
    <w:rsid w:val="003802EF"/>
    <w:rsid w:val="003804B0"/>
    <w:rsid w:val="00387CCE"/>
    <w:rsid w:val="003934F4"/>
    <w:rsid w:val="00396922"/>
    <w:rsid w:val="003A09C3"/>
    <w:rsid w:val="003A344B"/>
    <w:rsid w:val="003A56A5"/>
    <w:rsid w:val="003A67CD"/>
    <w:rsid w:val="003A7785"/>
    <w:rsid w:val="003B5979"/>
    <w:rsid w:val="003C7B36"/>
    <w:rsid w:val="003D0C29"/>
    <w:rsid w:val="003D76A8"/>
    <w:rsid w:val="003D7C6A"/>
    <w:rsid w:val="003E1F91"/>
    <w:rsid w:val="003E4578"/>
    <w:rsid w:val="003E5820"/>
    <w:rsid w:val="003F1E4D"/>
    <w:rsid w:val="003F7D31"/>
    <w:rsid w:val="00400775"/>
    <w:rsid w:val="00403164"/>
    <w:rsid w:val="00404560"/>
    <w:rsid w:val="004045B9"/>
    <w:rsid w:val="004045E6"/>
    <w:rsid w:val="00407AEC"/>
    <w:rsid w:val="0041051E"/>
    <w:rsid w:val="00412FFC"/>
    <w:rsid w:val="00413554"/>
    <w:rsid w:val="00420A96"/>
    <w:rsid w:val="00426B5D"/>
    <w:rsid w:val="00447688"/>
    <w:rsid w:val="00461168"/>
    <w:rsid w:val="004638C9"/>
    <w:rsid w:val="004644F9"/>
    <w:rsid w:val="00464DA5"/>
    <w:rsid w:val="00467757"/>
    <w:rsid w:val="00471963"/>
    <w:rsid w:val="00480FEA"/>
    <w:rsid w:val="0048577F"/>
    <w:rsid w:val="004973BB"/>
    <w:rsid w:val="004A5007"/>
    <w:rsid w:val="004A7345"/>
    <w:rsid w:val="004B18B5"/>
    <w:rsid w:val="004B1C98"/>
    <w:rsid w:val="004B3942"/>
    <w:rsid w:val="004B7FD3"/>
    <w:rsid w:val="004C64BE"/>
    <w:rsid w:val="004C742D"/>
    <w:rsid w:val="004C7D75"/>
    <w:rsid w:val="004D1F4F"/>
    <w:rsid w:val="004D4D53"/>
    <w:rsid w:val="004F0A7F"/>
    <w:rsid w:val="004F2582"/>
    <w:rsid w:val="004F28BA"/>
    <w:rsid w:val="004F3B8D"/>
    <w:rsid w:val="004F51D4"/>
    <w:rsid w:val="005027A7"/>
    <w:rsid w:val="00504C9F"/>
    <w:rsid w:val="00513170"/>
    <w:rsid w:val="00520881"/>
    <w:rsid w:val="00527344"/>
    <w:rsid w:val="005279B6"/>
    <w:rsid w:val="00530EE7"/>
    <w:rsid w:val="005427EE"/>
    <w:rsid w:val="00557257"/>
    <w:rsid w:val="0056758F"/>
    <w:rsid w:val="00570750"/>
    <w:rsid w:val="005773F2"/>
    <w:rsid w:val="00587A8A"/>
    <w:rsid w:val="00591823"/>
    <w:rsid w:val="00592B80"/>
    <w:rsid w:val="00592EA6"/>
    <w:rsid w:val="00594E80"/>
    <w:rsid w:val="00596015"/>
    <w:rsid w:val="005A24F7"/>
    <w:rsid w:val="005A4A2D"/>
    <w:rsid w:val="005A7097"/>
    <w:rsid w:val="005C080F"/>
    <w:rsid w:val="005C3407"/>
    <w:rsid w:val="005C46CA"/>
    <w:rsid w:val="005C5D27"/>
    <w:rsid w:val="005D13E9"/>
    <w:rsid w:val="005D63A6"/>
    <w:rsid w:val="005D6979"/>
    <w:rsid w:val="005E20BD"/>
    <w:rsid w:val="005E6C83"/>
    <w:rsid w:val="005F2680"/>
    <w:rsid w:val="005F69E7"/>
    <w:rsid w:val="00615E87"/>
    <w:rsid w:val="00616677"/>
    <w:rsid w:val="00621BAB"/>
    <w:rsid w:val="006306AD"/>
    <w:rsid w:val="00631C81"/>
    <w:rsid w:val="00633491"/>
    <w:rsid w:val="006362C5"/>
    <w:rsid w:val="006376CB"/>
    <w:rsid w:val="0064078B"/>
    <w:rsid w:val="00644DD3"/>
    <w:rsid w:val="0064553D"/>
    <w:rsid w:val="00662E18"/>
    <w:rsid w:val="00663D1B"/>
    <w:rsid w:val="006643B7"/>
    <w:rsid w:val="006846C8"/>
    <w:rsid w:val="006A3B24"/>
    <w:rsid w:val="006A6541"/>
    <w:rsid w:val="006B0C1E"/>
    <w:rsid w:val="006B1518"/>
    <w:rsid w:val="006B2874"/>
    <w:rsid w:val="006B4AAF"/>
    <w:rsid w:val="006C0BAA"/>
    <w:rsid w:val="006D19CC"/>
    <w:rsid w:val="006D1DD2"/>
    <w:rsid w:val="006D400C"/>
    <w:rsid w:val="006D5232"/>
    <w:rsid w:val="006E424A"/>
    <w:rsid w:val="006E6BE7"/>
    <w:rsid w:val="006E6E9F"/>
    <w:rsid w:val="006F1183"/>
    <w:rsid w:val="006F3406"/>
    <w:rsid w:val="006F4062"/>
    <w:rsid w:val="00711047"/>
    <w:rsid w:val="00712237"/>
    <w:rsid w:val="0072253F"/>
    <w:rsid w:val="00730796"/>
    <w:rsid w:val="00733034"/>
    <w:rsid w:val="00746596"/>
    <w:rsid w:val="00747726"/>
    <w:rsid w:val="00750E39"/>
    <w:rsid w:val="00753804"/>
    <w:rsid w:val="0076304F"/>
    <w:rsid w:val="007647BB"/>
    <w:rsid w:val="00765D0D"/>
    <w:rsid w:val="00767C2D"/>
    <w:rsid w:val="007741E8"/>
    <w:rsid w:val="00775074"/>
    <w:rsid w:val="0078324D"/>
    <w:rsid w:val="00786CE5"/>
    <w:rsid w:val="00793B1A"/>
    <w:rsid w:val="007A215B"/>
    <w:rsid w:val="007A3471"/>
    <w:rsid w:val="007A5C39"/>
    <w:rsid w:val="007A6EBE"/>
    <w:rsid w:val="007B0246"/>
    <w:rsid w:val="007B6EDB"/>
    <w:rsid w:val="007C6042"/>
    <w:rsid w:val="007D739E"/>
    <w:rsid w:val="007D7FC4"/>
    <w:rsid w:val="007E1803"/>
    <w:rsid w:val="007F275F"/>
    <w:rsid w:val="007F6CC3"/>
    <w:rsid w:val="007F7337"/>
    <w:rsid w:val="00802CD0"/>
    <w:rsid w:val="0080592F"/>
    <w:rsid w:val="00806457"/>
    <w:rsid w:val="00806946"/>
    <w:rsid w:val="008122D7"/>
    <w:rsid w:val="008149B0"/>
    <w:rsid w:val="008165CA"/>
    <w:rsid w:val="00823D1A"/>
    <w:rsid w:val="00824654"/>
    <w:rsid w:val="00833AE3"/>
    <w:rsid w:val="00835E03"/>
    <w:rsid w:val="0083677A"/>
    <w:rsid w:val="008423F1"/>
    <w:rsid w:val="00845D61"/>
    <w:rsid w:val="0085240B"/>
    <w:rsid w:val="00861585"/>
    <w:rsid w:val="008641B3"/>
    <w:rsid w:val="008663B4"/>
    <w:rsid w:val="00893D74"/>
    <w:rsid w:val="0089460C"/>
    <w:rsid w:val="00895973"/>
    <w:rsid w:val="008A1EBD"/>
    <w:rsid w:val="008A2352"/>
    <w:rsid w:val="008A2359"/>
    <w:rsid w:val="008A6B69"/>
    <w:rsid w:val="008B35D4"/>
    <w:rsid w:val="008B729B"/>
    <w:rsid w:val="008C05E2"/>
    <w:rsid w:val="008C6093"/>
    <w:rsid w:val="008D0298"/>
    <w:rsid w:val="008D0ACF"/>
    <w:rsid w:val="008D2830"/>
    <w:rsid w:val="008D43DA"/>
    <w:rsid w:val="008D5700"/>
    <w:rsid w:val="008D7290"/>
    <w:rsid w:val="009022FD"/>
    <w:rsid w:val="00904334"/>
    <w:rsid w:val="00916126"/>
    <w:rsid w:val="00922043"/>
    <w:rsid w:val="00924085"/>
    <w:rsid w:val="009246F2"/>
    <w:rsid w:val="00936395"/>
    <w:rsid w:val="0094140D"/>
    <w:rsid w:val="00942C96"/>
    <w:rsid w:val="00945447"/>
    <w:rsid w:val="00945CAC"/>
    <w:rsid w:val="009479AD"/>
    <w:rsid w:val="00950808"/>
    <w:rsid w:val="00960513"/>
    <w:rsid w:val="009607F2"/>
    <w:rsid w:val="00962498"/>
    <w:rsid w:val="00964C42"/>
    <w:rsid w:val="00970A81"/>
    <w:rsid w:val="00975650"/>
    <w:rsid w:val="009769BC"/>
    <w:rsid w:val="00977565"/>
    <w:rsid w:val="00977F4E"/>
    <w:rsid w:val="009847A6"/>
    <w:rsid w:val="00984F4D"/>
    <w:rsid w:val="00992EE9"/>
    <w:rsid w:val="00993839"/>
    <w:rsid w:val="00993E0B"/>
    <w:rsid w:val="009944FE"/>
    <w:rsid w:val="009A14AD"/>
    <w:rsid w:val="009B01D6"/>
    <w:rsid w:val="009C0C07"/>
    <w:rsid w:val="009D0A04"/>
    <w:rsid w:val="009D66EB"/>
    <w:rsid w:val="009E01C2"/>
    <w:rsid w:val="009E37B9"/>
    <w:rsid w:val="009E5B48"/>
    <w:rsid w:val="009E669E"/>
    <w:rsid w:val="009F0763"/>
    <w:rsid w:val="009F413B"/>
    <w:rsid w:val="009F69AA"/>
    <w:rsid w:val="009F7CA7"/>
    <w:rsid w:val="00A10FE4"/>
    <w:rsid w:val="00A136FD"/>
    <w:rsid w:val="00A22B2E"/>
    <w:rsid w:val="00A2672C"/>
    <w:rsid w:val="00A32DE7"/>
    <w:rsid w:val="00A418C6"/>
    <w:rsid w:val="00A4220C"/>
    <w:rsid w:val="00A44C7B"/>
    <w:rsid w:val="00A52A6F"/>
    <w:rsid w:val="00A5582A"/>
    <w:rsid w:val="00A569D8"/>
    <w:rsid w:val="00A7298A"/>
    <w:rsid w:val="00A73239"/>
    <w:rsid w:val="00A926A8"/>
    <w:rsid w:val="00A95BA8"/>
    <w:rsid w:val="00AA30B7"/>
    <w:rsid w:val="00AA4D1B"/>
    <w:rsid w:val="00AA5C1D"/>
    <w:rsid w:val="00AB1E4E"/>
    <w:rsid w:val="00AB1F25"/>
    <w:rsid w:val="00AB4C3F"/>
    <w:rsid w:val="00AC0387"/>
    <w:rsid w:val="00AC379D"/>
    <w:rsid w:val="00AC4F6E"/>
    <w:rsid w:val="00AC5220"/>
    <w:rsid w:val="00AD0A40"/>
    <w:rsid w:val="00AD1214"/>
    <w:rsid w:val="00AD28C5"/>
    <w:rsid w:val="00AD2AA4"/>
    <w:rsid w:val="00AE78F2"/>
    <w:rsid w:val="00AF1F49"/>
    <w:rsid w:val="00AF6FFD"/>
    <w:rsid w:val="00B014CA"/>
    <w:rsid w:val="00B07DC7"/>
    <w:rsid w:val="00B10887"/>
    <w:rsid w:val="00B16F9C"/>
    <w:rsid w:val="00B231ED"/>
    <w:rsid w:val="00B33688"/>
    <w:rsid w:val="00B444E0"/>
    <w:rsid w:val="00B524D6"/>
    <w:rsid w:val="00B54EB8"/>
    <w:rsid w:val="00B571FB"/>
    <w:rsid w:val="00B665A3"/>
    <w:rsid w:val="00B74FCC"/>
    <w:rsid w:val="00B86F57"/>
    <w:rsid w:val="00B90E87"/>
    <w:rsid w:val="00B93DA1"/>
    <w:rsid w:val="00B94FA6"/>
    <w:rsid w:val="00B973DE"/>
    <w:rsid w:val="00BA0BA4"/>
    <w:rsid w:val="00BB5962"/>
    <w:rsid w:val="00BB5D9B"/>
    <w:rsid w:val="00BC0EB8"/>
    <w:rsid w:val="00BC21B5"/>
    <w:rsid w:val="00BC5AD6"/>
    <w:rsid w:val="00BE2996"/>
    <w:rsid w:val="00BE3A17"/>
    <w:rsid w:val="00BE644E"/>
    <w:rsid w:val="00BE79AE"/>
    <w:rsid w:val="00BF476F"/>
    <w:rsid w:val="00BF7EBC"/>
    <w:rsid w:val="00C16B1B"/>
    <w:rsid w:val="00C25A4D"/>
    <w:rsid w:val="00C323A8"/>
    <w:rsid w:val="00C35A0F"/>
    <w:rsid w:val="00C40186"/>
    <w:rsid w:val="00C45EF5"/>
    <w:rsid w:val="00C47316"/>
    <w:rsid w:val="00C5055D"/>
    <w:rsid w:val="00C53D08"/>
    <w:rsid w:val="00C553E9"/>
    <w:rsid w:val="00C56120"/>
    <w:rsid w:val="00C6026D"/>
    <w:rsid w:val="00C74659"/>
    <w:rsid w:val="00CA0EE0"/>
    <w:rsid w:val="00CA17A0"/>
    <w:rsid w:val="00CB66A0"/>
    <w:rsid w:val="00CC631A"/>
    <w:rsid w:val="00CE6B32"/>
    <w:rsid w:val="00CF29F6"/>
    <w:rsid w:val="00CF41AA"/>
    <w:rsid w:val="00D030D0"/>
    <w:rsid w:val="00D043E4"/>
    <w:rsid w:val="00D04540"/>
    <w:rsid w:val="00D140A8"/>
    <w:rsid w:val="00D16595"/>
    <w:rsid w:val="00D234DB"/>
    <w:rsid w:val="00D23C8B"/>
    <w:rsid w:val="00D25DD7"/>
    <w:rsid w:val="00D3216C"/>
    <w:rsid w:val="00D325C6"/>
    <w:rsid w:val="00D32E5F"/>
    <w:rsid w:val="00D41861"/>
    <w:rsid w:val="00D4350A"/>
    <w:rsid w:val="00D50198"/>
    <w:rsid w:val="00D563C0"/>
    <w:rsid w:val="00D607CD"/>
    <w:rsid w:val="00D72725"/>
    <w:rsid w:val="00D728C8"/>
    <w:rsid w:val="00D828C9"/>
    <w:rsid w:val="00D84740"/>
    <w:rsid w:val="00D86FA0"/>
    <w:rsid w:val="00D923B1"/>
    <w:rsid w:val="00D956E7"/>
    <w:rsid w:val="00D96286"/>
    <w:rsid w:val="00D974A9"/>
    <w:rsid w:val="00DA0943"/>
    <w:rsid w:val="00DA24E4"/>
    <w:rsid w:val="00DA320E"/>
    <w:rsid w:val="00DB1B5B"/>
    <w:rsid w:val="00DB6D82"/>
    <w:rsid w:val="00DC2A97"/>
    <w:rsid w:val="00DD0D40"/>
    <w:rsid w:val="00DE1413"/>
    <w:rsid w:val="00DE3414"/>
    <w:rsid w:val="00DE358F"/>
    <w:rsid w:val="00E045F4"/>
    <w:rsid w:val="00E04C4F"/>
    <w:rsid w:val="00E04D72"/>
    <w:rsid w:val="00E1048B"/>
    <w:rsid w:val="00E115A8"/>
    <w:rsid w:val="00E1226B"/>
    <w:rsid w:val="00E22D3A"/>
    <w:rsid w:val="00E258FE"/>
    <w:rsid w:val="00E25A92"/>
    <w:rsid w:val="00E353BE"/>
    <w:rsid w:val="00E4345D"/>
    <w:rsid w:val="00E5320D"/>
    <w:rsid w:val="00E5619A"/>
    <w:rsid w:val="00E6314E"/>
    <w:rsid w:val="00E6612A"/>
    <w:rsid w:val="00E675AA"/>
    <w:rsid w:val="00E81019"/>
    <w:rsid w:val="00E9740B"/>
    <w:rsid w:val="00EA4A04"/>
    <w:rsid w:val="00EB7143"/>
    <w:rsid w:val="00EB7B0B"/>
    <w:rsid w:val="00EC3387"/>
    <w:rsid w:val="00ED24EA"/>
    <w:rsid w:val="00ED35CB"/>
    <w:rsid w:val="00EE11AA"/>
    <w:rsid w:val="00EE6041"/>
    <w:rsid w:val="00EF0099"/>
    <w:rsid w:val="00EF023A"/>
    <w:rsid w:val="00EF1B2D"/>
    <w:rsid w:val="00EF2918"/>
    <w:rsid w:val="00EF57EB"/>
    <w:rsid w:val="00EF7B4E"/>
    <w:rsid w:val="00F0696E"/>
    <w:rsid w:val="00F15ED1"/>
    <w:rsid w:val="00F20CC0"/>
    <w:rsid w:val="00F22223"/>
    <w:rsid w:val="00F23C7D"/>
    <w:rsid w:val="00F27178"/>
    <w:rsid w:val="00F37497"/>
    <w:rsid w:val="00F4505E"/>
    <w:rsid w:val="00F47FEC"/>
    <w:rsid w:val="00F66322"/>
    <w:rsid w:val="00F74CB4"/>
    <w:rsid w:val="00F7728A"/>
    <w:rsid w:val="00F81EBE"/>
    <w:rsid w:val="00F82C59"/>
    <w:rsid w:val="00F86799"/>
    <w:rsid w:val="00F95AEE"/>
    <w:rsid w:val="00F96443"/>
    <w:rsid w:val="00FA2686"/>
    <w:rsid w:val="00FA3D9C"/>
    <w:rsid w:val="00FB0763"/>
    <w:rsid w:val="00FB2326"/>
    <w:rsid w:val="00FC2BBA"/>
    <w:rsid w:val="00FC38B6"/>
    <w:rsid w:val="00FC4ABD"/>
    <w:rsid w:val="00FE3ECF"/>
    <w:rsid w:val="00FE4EEE"/>
    <w:rsid w:val="00FE512F"/>
    <w:rsid w:val="00FE69CF"/>
    <w:rsid w:val="5F3F4FBA"/>
    <w:rsid w:val="673F4001"/>
    <w:rsid w:val="76CF60E8"/>
    <w:rsid w:val="FB5E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</w:pPr>
    <w:rPr>
      <w:rFonts w:ascii="Courier New" w:hAnsi="Courier New" w:eastAsia="Calibri" w:cs="Times New Roman"/>
      <w:sz w:val="24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b/>
      <w:bCs/>
      <w:sz w:val="20"/>
      <w:szCs w:val="20"/>
    </w:rPr>
  </w:style>
  <w:style w:type="character" w:styleId="5">
    <w:name w:val="annotation reference"/>
    <w:basedOn w:val="2"/>
    <w:semiHidden/>
    <w:unhideWhenUsed/>
    <w:uiPriority w:val="99"/>
    <w:rPr>
      <w:sz w:val="16"/>
      <w:szCs w:val="16"/>
    </w:rPr>
  </w:style>
  <w:style w:type="paragraph" w:styleId="6">
    <w:name w:val="annotation text"/>
    <w:basedOn w:val="1"/>
    <w:link w:val="15"/>
    <w:unhideWhenUsed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16"/>
    <w:semiHidden/>
    <w:unhideWhenUsed/>
    <w:uiPriority w:val="99"/>
    <w:rPr>
      <w:b/>
      <w:bCs/>
    </w:rPr>
  </w:style>
  <w:style w:type="paragraph" w:styleId="8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character" w:styleId="10">
    <w:name w:val="line number"/>
    <w:basedOn w:val="2"/>
    <w:semiHidden/>
    <w:unhideWhenUsed/>
    <w:uiPriority w:val="99"/>
  </w:style>
  <w:style w:type="table" w:styleId="11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link w:val="9"/>
    <w:uiPriority w:val="99"/>
    <w:rPr>
      <w:sz w:val="22"/>
      <w:szCs w:val="22"/>
    </w:rPr>
  </w:style>
  <w:style w:type="character" w:customStyle="1" w:styleId="13">
    <w:name w:val="Footer Char"/>
    <w:link w:val="8"/>
    <w:uiPriority w:val="99"/>
    <w:rPr>
      <w:sz w:val="22"/>
      <w:szCs w:val="22"/>
    </w:rPr>
  </w:style>
  <w:style w:type="character" w:styleId="14">
    <w:name w:val="Placeholder Text"/>
    <w:basedOn w:val="2"/>
    <w:semiHidden/>
    <w:uiPriority w:val="99"/>
    <w:rPr>
      <w:color w:val="808080"/>
    </w:rPr>
  </w:style>
  <w:style w:type="character" w:customStyle="1" w:styleId="15">
    <w:name w:val="Comment Text Char"/>
    <w:basedOn w:val="2"/>
    <w:link w:val="6"/>
    <w:uiPriority w:val="99"/>
  </w:style>
  <w:style w:type="character" w:customStyle="1" w:styleId="16">
    <w:name w:val="Comment Subject Char"/>
    <w:basedOn w:val="15"/>
    <w:link w:val="7"/>
    <w:semiHidden/>
    <w:uiPriority w:val="99"/>
    <w:rPr>
      <w:b/>
      <w:bCs/>
    </w:rPr>
  </w:style>
  <w:style w:type="paragraph" w:customStyle="1" w:styleId="17">
    <w:name w:val="REVWitnessHeading"/>
    <w:basedOn w:val="1"/>
    <w:next w:val="1"/>
    <w:qFormat/>
    <w:uiPriority w:val="0"/>
    <w:pPr>
      <w:tabs>
        <w:tab w:val="left" w:pos="8010"/>
      </w:tabs>
    </w:pPr>
    <w:rPr>
      <w:rFonts w:cs="Courier New"/>
      <w:szCs w:val="24"/>
    </w:rPr>
  </w:style>
  <w:style w:type="paragraph" w:customStyle="1" w:styleId="18">
    <w:name w:val="REVWItnessFIll"/>
    <w:basedOn w:val="17"/>
    <w:qFormat/>
    <w:uiPriority w:val="0"/>
    <w:pPr>
      <w:tabs>
        <w:tab w:val="left" w:pos="8370"/>
        <w:tab w:val="clear" w:pos="8010"/>
      </w:tabs>
    </w:pPr>
  </w:style>
  <w:style w:type="paragraph" w:customStyle="1" w:styleId="19">
    <w:name w:val="REVExhibitHeading"/>
    <w:basedOn w:val="1"/>
    <w:qFormat/>
    <w:uiPriority w:val="0"/>
    <w:pPr>
      <w:tabs>
        <w:tab w:val="left" w:pos="3600"/>
        <w:tab w:val="left" w:pos="8100"/>
      </w:tabs>
    </w:pPr>
  </w:style>
  <w:style w:type="paragraph" w:customStyle="1" w:styleId="20">
    <w:name w:val="REVExhibitFIll"/>
    <w:basedOn w:val="19"/>
    <w:qFormat/>
    <w:uiPriority w:val="0"/>
    <w:pPr>
      <w:tabs>
        <w:tab w:val="left" w:pos="2520"/>
        <w:tab w:val="left" w:pos="8460"/>
        <w:tab w:val="clear" w:pos="8100"/>
      </w:tabs>
    </w:pPr>
  </w:style>
  <w:style w:type="paragraph" w:customStyle="1" w:styleId="21">
    <w:name w:val="REVSworn"/>
    <w:basedOn w:val="1"/>
    <w:qFormat/>
    <w:uiPriority w:val="0"/>
    <w:pPr>
      <w:ind w:firstLine="907"/>
      <w:jc w:val="center"/>
    </w:pPr>
  </w:style>
  <w:style w:type="paragraph" w:customStyle="1" w:styleId="22">
    <w:name w:val="REVHeadingCenter"/>
    <w:basedOn w:val="1"/>
    <w:qFormat/>
    <w:uiPriority w:val="0"/>
    <w:pPr>
      <w:jc w:val="center"/>
    </w:pPr>
  </w:style>
  <w:style w:type="paragraph" w:customStyle="1" w:styleId="23">
    <w:name w:val="REVColloquy"/>
    <w:basedOn w:val="1"/>
    <w:qFormat/>
    <w:uiPriority w:val="0"/>
    <w:pPr>
      <w:ind w:left="720" w:right="432" w:firstLine="1440"/>
    </w:pPr>
  </w:style>
  <w:style w:type="paragraph" w:customStyle="1" w:styleId="24">
    <w:name w:val="REVByLine"/>
    <w:basedOn w:val="1"/>
    <w:next w:val="1"/>
    <w:qFormat/>
    <w:uiPriority w:val="0"/>
  </w:style>
  <w:style w:type="paragraph" w:customStyle="1" w:styleId="25">
    <w:name w:val="REVQandA"/>
    <w:basedOn w:val="1"/>
    <w:qFormat/>
    <w:uiPriority w:val="0"/>
    <w:pPr>
      <w:tabs>
        <w:tab w:val="left" w:pos="1656"/>
      </w:tabs>
      <w:ind w:right="432" w:firstLine="720"/>
    </w:pPr>
  </w:style>
  <w:style w:type="paragraph" w:customStyle="1" w:styleId="26">
    <w:name w:val="REVParen"/>
    <w:basedOn w:val="1"/>
    <w:next w:val="1"/>
    <w:qFormat/>
    <w:uiPriority w:val="0"/>
    <w:pPr>
      <w:ind w:left="1987"/>
    </w:pPr>
  </w:style>
  <w:style w:type="paragraph" w:customStyle="1" w:styleId="27">
    <w:name w:val="Opti-Script Normal"/>
    <w:qFormat/>
    <w:uiPriority w:val="0"/>
    <w:pPr>
      <w:widowControl w:val="0"/>
      <w:spacing w:line="480" w:lineRule="auto"/>
    </w:pPr>
    <w:rPr>
      <w:rFonts w:ascii="Courier New" w:hAnsi="Courier New" w:eastAsia="Times New Roman" w:cs="Times New Roman"/>
      <w:sz w:val="24"/>
      <w:lang w:val="en-US" w:eastAsia="en-US" w:bidi="ar-SA"/>
    </w:rPr>
  </w:style>
  <w:style w:type="paragraph" w:customStyle="1" w:styleId="28">
    <w:name w:val="OSLColloquy"/>
    <w:basedOn w:val="27"/>
    <w:qFormat/>
    <w:uiPriority w:val="0"/>
    <w:pPr>
      <w:ind w:right="432" w:firstLine="1627"/>
    </w:pPr>
  </w:style>
  <w:style w:type="paragraph" w:customStyle="1" w:styleId="29">
    <w:name w:val="OSLHeadingCenter"/>
    <w:basedOn w:val="27"/>
    <w:qFormat/>
    <w:uiPriority w:val="0"/>
    <w:pPr>
      <w:jc w:val="center"/>
    </w:pPr>
  </w:style>
  <w:style w:type="paragraph" w:customStyle="1" w:styleId="30">
    <w:name w:val="OSLP R O C E E D I N G S"/>
    <w:basedOn w:val="27"/>
    <w:next w:val="28"/>
    <w:qFormat/>
    <w:uiPriority w:val="0"/>
    <w:pPr>
      <w:jc w:val="center"/>
    </w:pPr>
    <w:rPr>
      <w:caps/>
    </w:rPr>
  </w:style>
  <w:style w:type="paragraph" w:customStyle="1" w:styleId="31">
    <w:name w:val="OSLColloquy Next"/>
    <w:basedOn w:val="28"/>
    <w:qFormat/>
    <w:uiPriority w:val="0"/>
  </w:style>
  <w:style w:type="paragraph" w:customStyle="1" w:styleId="32">
    <w:name w:val="REVQandANext"/>
    <w:basedOn w:val="25"/>
    <w:qFormat/>
    <w:uiPriority w:val="0"/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ale/Library/Containers/com.kingsoft.wpsoffice.mac.global/Data/C:\Users\Erika%20Seguirant\Downloads\Cover%20Sheet%20Template%20STANDARD_TX%20DEPO_NON-STENO%20-%20Brent%20Munyon%202h48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Sheet Template STANDARD_TX DEPO_NON-STENO - Brent Munyon 2h48m.dotm</Template>
  <Pages>1</Pages>
  <Words>14827</Words>
  <Characters>84519</Characters>
  <Lines>704</Lines>
  <Paragraphs>198</Paragraphs>
  <TotalTime>0</TotalTime>
  <ScaleCrop>false</ScaleCrop>
  <LinksUpToDate>false</LinksUpToDate>
  <CharactersWithSpaces>99148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2025-07-29T19:48:00Z</dcterms:created>
  <dc:creator>Erika Seguirant</dc:creator>
  <cp:lastModifiedBy>ale</cp:lastModifiedBy>
  <cp:lastPrinted>2025-04-22T15:06:00Z</cp:lastPrinted>
  <dcterms:modified xsi:type="dcterms:W3CDTF">2025-07-31T14:45:46Z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173A1E3AAF491B83D6A68B68EA51BF3A_43</vt:lpwstr>
  </property>
</Properties>
</file>